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C45830" w14:textId="0782C316" w:rsidR="00D077E9" w:rsidRDefault="00CD528B" w:rsidP="002C71D8">
                                  <w:pPr>
                                    <w:pStyle w:val="Ttulo"/>
                                    <w:spacing w:after="0"/>
                                    <w:jc w:val="center"/>
                                    <w:rPr>
                                      <w:lang w:bidi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bidi="es-ES"/>
                                    </w:rPr>
                                    <w:t>N</w:t>
                                  </w:r>
                                  <w:r w:rsidR="00836EC4">
                                    <w:rPr>
                                      <w:lang w:bidi="es-ES"/>
                                    </w:rPr>
                                    <w:t>ostalgiaHub</w:t>
                                  </w:r>
                                  <w:proofErr w:type="spellEnd"/>
                                </w:p>
                                <w:p w14:paraId="05E79511" w14:textId="4B5EB113" w:rsidR="002C71D8" w:rsidRDefault="002C71D8" w:rsidP="00D077E9">
                                  <w:pPr>
                                    <w:pStyle w:val="Ttulo"/>
                                    <w:spacing w:after="0"/>
                                    <w:rPr>
                                      <w:sz w:val="22"/>
                                      <w:szCs w:val="22"/>
                                      <w:lang w:bidi="es-ES"/>
                                    </w:rPr>
                                  </w:pPr>
                                </w:p>
                                <w:p w14:paraId="0ABBF242" w14:textId="77777777" w:rsidR="002C71D8" w:rsidRPr="002C71D8" w:rsidRDefault="002C71D8" w:rsidP="00D077E9">
                                  <w:pPr>
                                    <w:pStyle w:val="Ttulo"/>
                                    <w:spacing w:after="0"/>
                                    <w:rPr>
                                      <w:sz w:val="22"/>
                                      <w:szCs w:val="22"/>
                                      <w:lang w:bidi="es-ES"/>
                                    </w:rPr>
                                  </w:pPr>
                                </w:p>
                                <w:p w14:paraId="164157A1" w14:textId="6B0B6CFB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72C45830" w14:textId="0782C316" w:rsidR="00D077E9" w:rsidRDefault="00CD528B" w:rsidP="002C71D8">
                            <w:pPr>
                              <w:pStyle w:val="Ttulo"/>
                              <w:spacing w:after="0"/>
                              <w:jc w:val="center"/>
                              <w:rPr>
                                <w:lang w:bidi="es-ES"/>
                              </w:rPr>
                            </w:pPr>
                            <w:proofErr w:type="spellStart"/>
                            <w:r>
                              <w:rPr>
                                <w:lang w:bidi="es-ES"/>
                              </w:rPr>
                              <w:t>N</w:t>
                            </w:r>
                            <w:r w:rsidR="00836EC4">
                              <w:rPr>
                                <w:lang w:bidi="es-ES"/>
                              </w:rPr>
                              <w:t>ostalgiaHub</w:t>
                            </w:r>
                            <w:proofErr w:type="spellEnd"/>
                          </w:p>
                          <w:p w14:paraId="05E79511" w14:textId="4B5EB113" w:rsidR="002C71D8" w:rsidRDefault="002C71D8" w:rsidP="00D077E9">
                            <w:pPr>
                              <w:pStyle w:val="Ttulo"/>
                              <w:spacing w:after="0"/>
                              <w:rPr>
                                <w:sz w:val="22"/>
                                <w:szCs w:val="22"/>
                                <w:lang w:bidi="es-ES"/>
                              </w:rPr>
                            </w:pPr>
                          </w:p>
                          <w:p w14:paraId="0ABBF242" w14:textId="77777777" w:rsidR="002C71D8" w:rsidRPr="002C71D8" w:rsidRDefault="002C71D8" w:rsidP="00D077E9">
                            <w:pPr>
                              <w:pStyle w:val="Ttulo"/>
                              <w:spacing w:after="0"/>
                              <w:rPr>
                                <w:sz w:val="22"/>
                                <w:szCs w:val="22"/>
                                <w:lang w:bidi="es-ES"/>
                              </w:rPr>
                            </w:pPr>
                          </w:p>
                          <w:p w14:paraId="164157A1" w14:textId="6B0B6CFB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5CD17BB6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7A59C4">
                  <w:rPr>
                    <w:rStyle w:val="SubttuloCar"/>
                    <w:b w:val="0"/>
                    <w:noProof/>
                    <w:lang w:bidi="es-ES"/>
                  </w:rPr>
                  <w:t>25 marzo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786A6808" w:rsidR="00D077E9" w:rsidRDefault="00836EC4" w:rsidP="00AB02A7">
            <w:pPr>
              <w:rPr>
                <w:noProof/>
              </w:rPr>
            </w:pPr>
            <w:r>
              <w:rPr>
                <w:noProof/>
              </w:rPr>
              <w:t>CHOCO TUMAC</w:t>
            </w:r>
          </w:p>
          <w:p w14:paraId="02DF298C" w14:textId="6F8C239D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836EC4">
                  <w:rPr>
                    <w:noProof/>
                  </w:rPr>
                  <w:t>Isaura Banguera &amp; Nathalia Mejia</w:t>
                </w:r>
              </w:sdtContent>
            </w:sdt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052D613E" w:rsidR="00D077E9" w:rsidRPr="002C71D8" w:rsidRDefault="002C71D8">
      <w:pPr>
        <w:spacing w:after="200"/>
        <w:rPr>
          <w:noProof/>
        </w:rPr>
      </w:pPr>
      <w:r w:rsidRPr="002C71D8"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2283F6F1" wp14:editId="41DBBBBC">
            <wp:simplePos x="0" y="0"/>
            <wp:positionH relativeFrom="column">
              <wp:posOffset>5187315</wp:posOffset>
            </wp:positionH>
            <wp:positionV relativeFrom="paragraph">
              <wp:posOffset>7033260</wp:posOffset>
            </wp:positionV>
            <wp:extent cx="1057275" cy="1057275"/>
            <wp:effectExtent l="0" t="0" r="9525" b="9525"/>
            <wp:wrapTight wrapText="bothSides">
              <wp:wrapPolygon edited="0">
                <wp:start x="7395" y="0"/>
                <wp:lineTo x="4670" y="1168"/>
                <wp:lineTo x="0" y="5059"/>
                <wp:lineTo x="0" y="14789"/>
                <wp:lineTo x="2335" y="18681"/>
                <wp:lineTo x="2335" y="19070"/>
                <wp:lineTo x="6616" y="21405"/>
                <wp:lineTo x="7395" y="21405"/>
                <wp:lineTo x="14400" y="21405"/>
                <wp:lineTo x="15178" y="21405"/>
                <wp:lineTo x="19070" y="18681"/>
                <wp:lineTo x="21405" y="14789"/>
                <wp:lineTo x="21405" y="5059"/>
                <wp:lineTo x="17514" y="1557"/>
                <wp:lineTo x="14011" y="0"/>
                <wp:lineTo x="7395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AB02A7" w:rsidRPr="002C71D8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38F8493C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D49BC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 w:rsidRPr="002C71D8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</w:t>
      </w:r>
      <w:r w:rsidRPr="00A85466">
        <w:rPr>
          <w:noProof/>
          <w:lang w:bidi="es-ES"/>
        </w:rPr>
        <w:t>bjetivo</w:t>
      </w:r>
    </w:p>
    <w:p w14:paraId="39143AD9" w14:textId="5A9A8305" w:rsidR="00921E0E" w:rsidRDefault="00A85466" w:rsidP="00921E0E">
      <w:pPr>
        <w:pStyle w:val="Contenido"/>
        <w:rPr>
          <w:bCs/>
          <w:noProof/>
          <w:lang w:bidi="es-ES"/>
        </w:rPr>
      </w:pPr>
      <w:r w:rsidRPr="00A85466">
        <w:rPr>
          <w:bCs/>
          <w:noProof/>
          <w:lang w:bidi="es-ES"/>
        </w:rPr>
        <w:t>Desarrollar una aplicación</w:t>
      </w:r>
      <w:r>
        <w:rPr>
          <w:bCs/>
          <w:noProof/>
          <w:lang w:bidi="es-ES"/>
        </w:rPr>
        <w:t xml:space="preserve"> </w:t>
      </w:r>
      <w:r w:rsidR="007A59C4">
        <w:rPr>
          <w:bCs/>
          <w:noProof/>
          <w:lang w:bidi="es-ES"/>
        </w:rPr>
        <w:t>de escritorio con interfaz grafica</w:t>
      </w:r>
      <w:r w:rsidRPr="00A85466">
        <w:rPr>
          <w:bCs/>
          <w:noProof/>
          <w:lang w:bidi="es-ES"/>
        </w:rPr>
        <w:t xml:space="preserve"> que permita gestionar colecciones nostálgicas organizadas por categorías, donde los usuarios puedan registrar, visualizar, modificar y eliminar elementos de sus colecciones, utilizando operaciones CRUD y almacenando la información temporalmente en memoria sin utilizar una base de datos.</w:t>
      </w:r>
    </w:p>
    <w:p w14:paraId="56104B51" w14:textId="77777777" w:rsidR="00921E0E" w:rsidRPr="00921E0E" w:rsidRDefault="00921E0E" w:rsidP="00921E0E">
      <w:pPr>
        <w:pStyle w:val="Contenido"/>
        <w:rPr>
          <w:bCs/>
          <w:noProof/>
          <w:lang w:bidi="es-ES"/>
        </w:rPr>
      </w:pPr>
    </w:p>
    <w:p w14:paraId="54F8E323" w14:textId="77777777" w:rsidR="00AA3ADF" w:rsidRDefault="00CD528B" w:rsidP="00921E0E">
      <w:pPr>
        <w:pStyle w:val="Contenido"/>
        <w:rPr>
          <w:rFonts w:asciiTheme="majorHAnsi" w:hAnsiTheme="majorHAnsi" w:cstheme="majorHAnsi"/>
          <w:b/>
          <w:bCs/>
          <w:sz w:val="52"/>
          <w:szCs w:val="52"/>
        </w:rPr>
      </w:pPr>
      <w:r w:rsidRPr="00921E0E">
        <w:rPr>
          <w:rFonts w:asciiTheme="majorHAnsi" w:hAnsiTheme="majorHAnsi" w:cstheme="majorHAnsi"/>
          <w:b/>
          <w:bCs/>
          <w:noProof/>
          <w:sz w:val="52"/>
          <w:szCs w:val="52"/>
          <w:lang w:bidi="es-ES"/>
        </w:rPr>
        <w:t xml:space="preserve">Listado de </w:t>
      </w:r>
      <w:r w:rsidRPr="00921E0E">
        <w:rPr>
          <w:rFonts w:asciiTheme="majorHAnsi" w:hAnsiTheme="majorHAnsi" w:cstheme="majorHAnsi"/>
          <w:b/>
          <w:bCs/>
          <w:sz w:val="52"/>
          <w:szCs w:val="52"/>
        </w:rPr>
        <w:t>Funcionalidades</w:t>
      </w:r>
    </w:p>
    <w:p w14:paraId="1F27EA6B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Crear categorías de colecciones nostálgicas.</w:t>
      </w:r>
    </w:p>
    <w:p w14:paraId="5958DBDE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Registrar elementos dentro de una categoría de colección </w:t>
      </w:r>
    </w:p>
    <w:p w14:paraId="40F7BB0D" w14:textId="6741A9C9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Visualizar las </w:t>
      </w:r>
      <w:r w:rsidR="007A59C4" w:rsidRPr="00AA3ADF">
        <w:rPr>
          <w:rFonts w:cstheme="minorHAnsi"/>
          <w:bCs/>
          <w:szCs w:val="28"/>
        </w:rPr>
        <w:t>categorías</w:t>
      </w:r>
      <w:r w:rsidRPr="00AA3ADF">
        <w:rPr>
          <w:rFonts w:cstheme="minorHAnsi"/>
          <w:bCs/>
          <w:szCs w:val="28"/>
        </w:rPr>
        <w:t xml:space="preserve"> y los elementos registrados</w:t>
      </w:r>
    </w:p>
    <w:p w14:paraId="7ACFAEAC" w14:textId="0322569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Editar la información de las </w:t>
      </w:r>
      <w:r w:rsidR="007A59C4" w:rsidRPr="00AA3ADF">
        <w:rPr>
          <w:rFonts w:cstheme="minorHAnsi"/>
          <w:bCs/>
          <w:szCs w:val="28"/>
        </w:rPr>
        <w:t>categorías</w:t>
      </w:r>
      <w:r w:rsidRPr="00AA3ADF">
        <w:rPr>
          <w:rFonts w:cstheme="minorHAnsi"/>
          <w:bCs/>
          <w:szCs w:val="28"/>
        </w:rPr>
        <w:t xml:space="preserve"> y elementos de una colección </w:t>
      </w:r>
    </w:p>
    <w:p w14:paraId="0C6CEB3B" w14:textId="2FAF4EFC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Eliminar elementos o </w:t>
      </w:r>
      <w:r w:rsidR="007A59C4" w:rsidRPr="00AA3ADF">
        <w:rPr>
          <w:rFonts w:cstheme="minorHAnsi"/>
          <w:bCs/>
          <w:szCs w:val="28"/>
        </w:rPr>
        <w:t>categorías</w:t>
      </w:r>
      <w:r w:rsidRPr="00AA3ADF">
        <w:rPr>
          <w:rFonts w:cstheme="minorHAnsi"/>
          <w:bCs/>
          <w:szCs w:val="28"/>
        </w:rPr>
        <w:t xml:space="preserve"> de la colección</w:t>
      </w:r>
    </w:p>
    <w:p w14:paraId="4988FBE4" w14:textId="77777777" w:rsidR="00AA3ADF" w:rsidRPr="00AA3ADF" w:rsidRDefault="00AA3ADF" w:rsidP="00AA3AD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Buscar elementos dentro de las colecciones</w:t>
      </w:r>
    </w:p>
    <w:p w14:paraId="2CB41D9B" w14:textId="671B36E8" w:rsidR="00AA3ADF" w:rsidRPr="00AA3ADF" w:rsidRDefault="00AA3ADF" w:rsidP="0013771F">
      <w:pPr>
        <w:pStyle w:val="Contenido"/>
        <w:numPr>
          <w:ilvl w:val="0"/>
          <w:numId w:val="7"/>
        </w:numPr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Mostrar cantidad de elementos por </w:t>
      </w:r>
      <w:r w:rsidR="007A59C4" w:rsidRPr="00AA3ADF">
        <w:rPr>
          <w:rFonts w:cstheme="minorHAnsi"/>
          <w:bCs/>
          <w:szCs w:val="28"/>
        </w:rPr>
        <w:t>categoría</w:t>
      </w:r>
      <w:r w:rsidR="007A59C4">
        <w:rPr>
          <w:rFonts w:cstheme="minorHAnsi"/>
          <w:bCs/>
          <w:szCs w:val="28"/>
        </w:rPr>
        <w:t>s</w:t>
      </w:r>
      <w:r>
        <w:rPr>
          <w:rFonts w:cstheme="minorHAnsi"/>
          <w:bCs/>
          <w:szCs w:val="28"/>
        </w:rPr>
        <w:t>.</w:t>
      </w:r>
      <w:r w:rsidRPr="00AA3ADF">
        <w:rPr>
          <w:rFonts w:asciiTheme="majorHAnsi" w:hAnsiTheme="majorHAnsi" w:cstheme="majorHAnsi"/>
          <w:b/>
          <w:bCs/>
          <w:sz w:val="52"/>
          <w:szCs w:val="52"/>
        </w:rPr>
        <w:t xml:space="preserve">              </w:t>
      </w:r>
    </w:p>
    <w:p w14:paraId="755CF86D" w14:textId="3D2AC429" w:rsidR="00AA3ADF" w:rsidRPr="00AA3ADF" w:rsidRDefault="00AA3ADF" w:rsidP="00AA3ADF">
      <w:pPr>
        <w:pStyle w:val="Contenido"/>
        <w:ind w:left="720"/>
        <w:rPr>
          <w:rFonts w:cstheme="minorHAnsi"/>
          <w:bCs/>
          <w:szCs w:val="28"/>
        </w:rPr>
      </w:pPr>
      <w:r w:rsidRPr="00AA3ADF">
        <w:rPr>
          <w:rFonts w:asciiTheme="majorHAnsi" w:hAnsiTheme="majorHAnsi" w:cstheme="majorHAnsi"/>
          <w:b/>
          <w:bCs/>
          <w:sz w:val="52"/>
          <w:szCs w:val="52"/>
        </w:rPr>
        <w:t xml:space="preserve">                             </w:t>
      </w:r>
    </w:p>
    <w:p w14:paraId="281EE963" w14:textId="2A8079E0" w:rsidR="00CD528B" w:rsidRDefault="00CD528B" w:rsidP="00AA3ADF">
      <w:pPr>
        <w:pStyle w:val="Contenido"/>
        <w:rPr>
          <w:rFonts w:asciiTheme="majorHAnsi" w:hAnsiTheme="majorHAnsi" w:cstheme="majorHAnsi"/>
          <w:b/>
          <w:bCs/>
          <w:sz w:val="52"/>
          <w:szCs w:val="52"/>
        </w:rPr>
      </w:pPr>
      <w:r w:rsidRPr="00AA3ADF">
        <w:rPr>
          <w:rFonts w:asciiTheme="majorHAnsi" w:hAnsiTheme="majorHAnsi" w:cstheme="majorHAnsi"/>
          <w:b/>
          <w:bCs/>
          <w:sz w:val="52"/>
          <w:szCs w:val="52"/>
        </w:rPr>
        <w:t>Listado de Requisitos Funcionales</w:t>
      </w:r>
    </w:p>
    <w:p w14:paraId="3200DD7E" w14:textId="77777777" w:rsidR="00AA3ADF" w:rsidRDefault="00AA3ADF" w:rsidP="00AA3ADF">
      <w:pPr>
        <w:pStyle w:val="Contenido"/>
        <w:rPr>
          <w:rFonts w:cstheme="minorHAnsi"/>
          <w:bCs/>
          <w:szCs w:val="28"/>
        </w:rPr>
      </w:pPr>
    </w:p>
    <w:p w14:paraId="57A281EB" w14:textId="20DF4FB0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1 -El sistema debe permitir crear nuevas categorías para organizar colecciones nostálgicas.</w:t>
      </w:r>
    </w:p>
    <w:p w14:paraId="105EFF5F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2 -El sistema debe permitir agregar elementos a una categoría específica.</w:t>
      </w:r>
    </w:p>
    <w:p w14:paraId="2777A1AD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3 - El sistema debe permitir visualizar todas las categorías registradas y los elementos que contienen.</w:t>
      </w:r>
    </w:p>
    <w:p w14:paraId="33822C3C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4 - El sistema debe permitir modificar la información las categorías y de un elemento de la colección.</w:t>
      </w:r>
    </w:p>
    <w:p w14:paraId="23E7D117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5 - El sistema debe permitir eliminar elementos o categorías de la colección.</w:t>
      </w:r>
    </w:p>
    <w:p w14:paraId="0F4D2A49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>Requisito 6 -El sistema debe permitir buscar elementos dentro de las colecciones.</w:t>
      </w:r>
    </w:p>
    <w:p w14:paraId="1E5BFE93" w14:textId="77777777" w:rsidR="00AA3ADF" w:rsidRPr="00AA3ADF" w:rsidRDefault="00AA3ADF" w:rsidP="00AA3ADF">
      <w:pPr>
        <w:pStyle w:val="Contenido"/>
        <w:spacing w:line="360" w:lineRule="auto"/>
        <w:rPr>
          <w:rFonts w:cstheme="minorHAnsi"/>
          <w:bCs/>
          <w:szCs w:val="28"/>
        </w:rPr>
      </w:pPr>
      <w:r w:rsidRPr="00AA3ADF">
        <w:rPr>
          <w:rFonts w:cstheme="minorHAnsi"/>
          <w:bCs/>
          <w:szCs w:val="28"/>
        </w:rPr>
        <w:t xml:space="preserve">Requisito 7 -El sistema debe mostrar el </w:t>
      </w:r>
      <w:proofErr w:type="spellStart"/>
      <w:r w:rsidRPr="00AA3ADF">
        <w:rPr>
          <w:rFonts w:cstheme="minorHAnsi"/>
          <w:bCs/>
          <w:szCs w:val="28"/>
        </w:rPr>
        <w:t>numero</w:t>
      </w:r>
      <w:proofErr w:type="spellEnd"/>
      <w:r w:rsidRPr="00AA3ADF">
        <w:rPr>
          <w:rFonts w:cstheme="minorHAnsi"/>
          <w:bCs/>
          <w:szCs w:val="28"/>
        </w:rPr>
        <w:t xml:space="preserve"> de elementos registrados en cada categoría.</w:t>
      </w:r>
    </w:p>
    <w:p w14:paraId="1DD053C7" w14:textId="77777777" w:rsidR="00AA3ADF" w:rsidRPr="00AA3ADF" w:rsidRDefault="00AA3ADF" w:rsidP="00AA3ADF">
      <w:pPr>
        <w:pStyle w:val="Contenido"/>
        <w:rPr>
          <w:rFonts w:cstheme="minorHAnsi"/>
          <w:b/>
          <w:bCs/>
          <w:szCs w:val="28"/>
        </w:rPr>
      </w:pPr>
    </w:p>
    <w:p w14:paraId="75D28BCF" w14:textId="1800B8C2" w:rsidR="00CD528B" w:rsidRDefault="00CD528B" w:rsidP="00D077E9">
      <w:pPr>
        <w:pStyle w:val="Ttulo1"/>
      </w:pPr>
      <w:r>
        <w:lastRenderedPageBreak/>
        <w:t>Diagrama de Módulos</w:t>
      </w:r>
    </w:p>
    <w:p w14:paraId="324821C9" w14:textId="39CB0A10" w:rsidR="001C714F" w:rsidRDefault="002C71D8" w:rsidP="001C714F">
      <w:pPr>
        <w:pStyle w:val="Contenido"/>
      </w:pPr>
      <w:r>
        <w:rPr>
          <w:noProof/>
        </w:rPr>
        <w:drawing>
          <wp:inline distT="0" distB="0" distL="0" distR="0" wp14:anchorId="3D4DCCBF" wp14:editId="1976B371">
            <wp:extent cx="1733550" cy="42957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 w:rsidRPr="002C71D8">
        <w:t>Definición de Roles</w:t>
      </w:r>
    </w:p>
    <w:p w14:paraId="0E778E36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Producto </w:t>
      </w:r>
      <w:proofErr w:type="spellStart"/>
      <w:r w:rsidRPr="00CD528B">
        <w:rPr>
          <w:b/>
          <w:bCs/>
        </w:rPr>
        <w:t>Owner</w:t>
      </w:r>
      <w:proofErr w:type="spellEnd"/>
      <w:r w:rsidRPr="00CD528B">
        <w:rPr>
          <w:b/>
          <w:bCs/>
        </w:rPr>
        <w:t>:</w:t>
      </w:r>
      <w:r>
        <w:t xml:space="preserve"> Isaura Alexandra Banguera Ruiz.</w:t>
      </w:r>
    </w:p>
    <w:p w14:paraId="1B975B40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Nathalia Mejia Buitrago.</w:t>
      </w:r>
    </w:p>
    <w:p w14:paraId="1894717B" w14:textId="77777777" w:rsidR="001355E2" w:rsidRPr="00AD1BC9" w:rsidRDefault="001355E2" w:rsidP="001355E2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 xml:space="preserve">Scrum </w:t>
      </w:r>
      <w:proofErr w:type="spellStart"/>
      <w:r w:rsidRPr="00AD1BC9">
        <w:rPr>
          <w:b/>
          <w:bCs/>
        </w:rPr>
        <w:t>Team</w:t>
      </w:r>
      <w:proofErr w:type="spellEnd"/>
      <w:r w:rsidRPr="00AD1BC9">
        <w:rPr>
          <w:b/>
          <w:bCs/>
        </w:rPr>
        <w:t>:</w:t>
      </w:r>
      <w:r>
        <w:rPr>
          <w:b/>
          <w:bCs/>
        </w:rPr>
        <w:t xml:space="preserve"> </w:t>
      </w:r>
      <w:r>
        <w:t>Isaura Alexandra Banguera Ruiz - Nathalia Mejia Buitrago.</w:t>
      </w:r>
    </w:p>
    <w:p w14:paraId="11D23D40" w14:textId="77777777" w:rsidR="001355E2" w:rsidRDefault="001355E2" w:rsidP="001355E2">
      <w:pPr>
        <w:pStyle w:val="Contenido"/>
        <w:ind w:left="360"/>
      </w:pPr>
    </w:p>
    <w:p w14:paraId="49847141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Isaura Alexandra Banguera Ruiz.</w:t>
      </w:r>
    </w:p>
    <w:p w14:paraId="78F99C82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Nathalia Mejia Buitrago.</w:t>
      </w:r>
    </w:p>
    <w:p w14:paraId="1AF61586" w14:textId="77777777" w:rsidR="001355E2" w:rsidRDefault="001355E2" w:rsidP="001355E2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Isaura Alexandra Banguera Ruiz.</w:t>
      </w:r>
    </w:p>
    <w:p w14:paraId="6DA4778A" w14:textId="77777777" w:rsidR="001355E2" w:rsidRDefault="001355E2" w:rsidP="001355E2">
      <w:pPr>
        <w:pStyle w:val="Contenido"/>
        <w:numPr>
          <w:ilvl w:val="0"/>
          <w:numId w:val="1"/>
        </w:numPr>
      </w:pPr>
      <w:proofErr w:type="spellStart"/>
      <w:r w:rsidRPr="00AD1BC9">
        <w:rPr>
          <w:b/>
          <w:bCs/>
        </w:rPr>
        <w:t>Tester</w:t>
      </w:r>
      <w:proofErr w:type="spellEnd"/>
      <w:r w:rsidRPr="00AD1BC9">
        <w:rPr>
          <w:b/>
          <w:bCs/>
        </w:rPr>
        <w:t>:</w:t>
      </w:r>
      <w:r>
        <w:t xml:space="preserve"> Nathalia Mejia Buitrago.</w:t>
      </w:r>
    </w:p>
    <w:p w14:paraId="598ADC5F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Isaura Alexandra Banguera Ruiz.</w:t>
      </w:r>
    </w:p>
    <w:p w14:paraId="3F351070" w14:textId="77777777" w:rsidR="001355E2" w:rsidRDefault="001355E2" w:rsidP="001355E2">
      <w:pPr>
        <w:pStyle w:val="Contenido"/>
        <w:numPr>
          <w:ilvl w:val="0"/>
          <w:numId w:val="1"/>
        </w:numPr>
      </w:pPr>
      <w:proofErr w:type="spellStart"/>
      <w:r w:rsidRPr="00CD528B">
        <w:rPr>
          <w:b/>
          <w:bCs/>
        </w:rPr>
        <w:t>Team</w:t>
      </w:r>
      <w:proofErr w:type="spellEnd"/>
      <w:r w:rsidRPr="00CD528B">
        <w:rPr>
          <w:b/>
          <w:bCs/>
        </w:rPr>
        <w:t xml:space="preserve"> lead:</w:t>
      </w:r>
      <w:r>
        <w:t xml:space="preserve"> Nathalia Mejia Buitrago.</w:t>
      </w:r>
    </w:p>
    <w:p w14:paraId="71C4700D" w14:textId="77777777" w:rsidR="001355E2" w:rsidRDefault="001355E2" w:rsidP="001355E2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Desarrolladores back </w:t>
      </w:r>
      <w:proofErr w:type="spellStart"/>
      <w:r w:rsidRPr="00CD528B">
        <w:rPr>
          <w:b/>
          <w:bCs/>
        </w:rPr>
        <w:t>end</w:t>
      </w:r>
      <w:proofErr w:type="spellEnd"/>
      <w:r w:rsidRPr="00CD528B">
        <w:rPr>
          <w:b/>
          <w:bCs/>
        </w:rPr>
        <w:t>:</w:t>
      </w:r>
      <w:r>
        <w:t xml:space="preserve"> Nathalia Mejia Buitrago - Isaura Alexandra Banguera Ruiz.</w:t>
      </w:r>
    </w:p>
    <w:p w14:paraId="180B9AFC" w14:textId="77777777" w:rsidR="001355E2" w:rsidRDefault="001355E2" w:rsidP="001355E2">
      <w:pPr>
        <w:pStyle w:val="Contenido"/>
        <w:numPr>
          <w:ilvl w:val="0"/>
          <w:numId w:val="1"/>
        </w:numPr>
        <w:sectPr w:rsidR="001355E2" w:rsidSect="00D605E2">
          <w:headerReference w:type="default" r:id="rId11"/>
          <w:footerReference w:type="default" r:id="rId12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t xml:space="preserve">Desarrolladores Front </w:t>
      </w:r>
      <w:proofErr w:type="spellStart"/>
      <w:r w:rsidRPr="001C714F">
        <w:rPr>
          <w:b/>
          <w:bCs/>
        </w:rPr>
        <w:t>End</w:t>
      </w:r>
      <w:proofErr w:type="spellEnd"/>
      <w:r w:rsidRPr="001C714F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Nathalia Mejia </w:t>
      </w:r>
      <w:proofErr w:type="gramStart"/>
      <w:r>
        <w:t>Buitrago  -</w:t>
      </w:r>
      <w:proofErr w:type="gramEnd"/>
      <w:r>
        <w:t xml:space="preserve"> Isaura Alexandra Banguera Ruiz</w:t>
      </w:r>
    </w:p>
    <w:p w14:paraId="111860F8" w14:textId="77777777" w:rsidR="00960166" w:rsidRDefault="00960166" w:rsidP="00960166">
      <w:pPr>
        <w:pStyle w:val="Ttulo1"/>
        <w:spacing w:line="240" w:lineRule="auto"/>
      </w:pPr>
      <w:r>
        <w:lastRenderedPageBreak/>
        <w:t>Lista de Historias de Usuario</w:t>
      </w:r>
    </w:p>
    <w:tbl>
      <w:tblPr>
        <w:tblStyle w:val="Tablanormal5"/>
        <w:tblW w:w="15912" w:type="dxa"/>
        <w:tblLook w:val="04A0" w:firstRow="1" w:lastRow="0" w:firstColumn="1" w:lastColumn="0" w:noHBand="0" w:noVBand="1"/>
      </w:tblPr>
      <w:tblGrid>
        <w:gridCol w:w="659"/>
        <w:gridCol w:w="2027"/>
        <w:gridCol w:w="3334"/>
        <w:gridCol w:w="4444"/>
        <w:gridCol w:w="5448"/>
      </w:tblGrid>
      <w:tr w:rsidR="00960166" w14:paraId="755AC9A1" w14:textId="77777777" w:rsidTr="001B5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9" w:type="dxa"/>
          </w:tcPr>
          <w:p w14:paraId="6F4CC92E" w14:textId="77777777" w:rsidR="00960166" w:rsidRDefault="00960166" w:rsidP="001B5EF3">
            <w:pPr>
              <w:pStyle w:val="Contenido"/>
            </w:pPr>
            <w:r>
              <w:t>ID</w:t>
            </w:r>
          </w:p>
        </w:tc>
        <w:tc>
          <w:tcPr>
            <w:tcW w:w="2027" w:type="dxa"/>
          </w:tcPr>
          <w:p w14:paraId="6FCEE7AA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334" w:type="dxa"/>
          </w:tcPr>
          <w:p w14:paraId="6F9A4BA2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444" w:type="dxa"/>
          </w:tcPr>
          <w:p w14:paraId="0D546ED4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448" w:type="dxa"/>
          </w:tcPr>
          <w:p w14:paraId="7B2C80EC" w14:textId="77777777" w:rsidR="00960166" w:rsidRDefault="00960166" w:rsidP="001B5EF3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960166" w14:paraId="3F5F2232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6F614E8" w14:textId="77777777" w:rsidR="00960166" w:rsidRDefault="00960166" w:rsidP="001B5EF3">
            <w:pPr>
              <w:pStyle w:val="Contenido"/>
            </w:pPr>
            <w:r>
              <w:t>1</w:t>
            </w:r>
          </w:p>
        </w:tc>
        <w:tc>
          <w:tcPr>
            <w:tcW w:w="2027" w:type="dxa"/>
          </w:tcPr>
          <w:p w14:paraId="198CE605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4D610A35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categoría de colección.</w:t>
            </w:r>
          </w:p>
        </w:tc>
        <w:tc>
          <w:tcPr>
            <w:tcW w:w="4444" w:type="dxa"/>
          </w:tcPr>
          <w:p w14:paraId="1ED17C88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mis objetos nostálgicos</w:t>
            </w:r>
          </w:p>
        </w:tc>
        <w:tc>
          <w:tcPr>
            <w:tcW w:w="5448" w:type="dxa"/>
          </w:tcPr>
          <w:p w14:paraId="65A328BF" w14:textId="77777777" w:rsidR="00960166" w:rsidRDefault="00960166" w:rsidP="001B5EF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ingresar el nombre de la categoría y guardarla en el sistema.</w:t>
            </w:r>
          </w:p>
        </w:tc>
      </w:tr>
      <w:tr w:rsidR="00960166" w14:paraId="480D6354" w14:textId="77777777" w:rsidTr="001B5EF3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FAFA6D7" w14:textId="463861A6" w:rsidR="00960166" w:rsidRDefault="00960166" w:rsidP="001B5EF3">
            <w:pPr>
              <w:pStyle w:val="Contenido"/>
            </w:pPr>
          </w:p>
        </w:tc>
        <w:tc>
          <w:tcPr>
            <w:tcW w:w="2027" w:type="dxa"/>
          </w:tcPr>
          <w:p w14:paraId="31F56AF4" w14:textId="77777777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2F14CF69" w14:textId="04E4525D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4C65AE89" w14:textId="089CDD59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73E58ADE" w14:textId="3B1AA79C" w:rsidR="00960166" w:rsidRDefault="00960166" w:rsidP="001B5EF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3BFC3307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0D01CF2E" w14:textId="2AA8D6A3" w:rsidR="00513CBD" w:rsidRDefault="00513CBD" w:rsidP="00513CBD">
            <w:pPr>
              <w:pStyle w:val="Contenido"/>
            </w:pPr>
            <w:r>
              <w:t>2</w:t>
            </w:r>
          </w:p>
        </w:tc>
        <w:tc>
          <w:tcPr>
            <w:tcW w:w="2027" w:type="dxa"/>
          </w:tcPr>
          <w:p w14:paraId="2A3EF3F9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585F7255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60B1FC38" w14:textId="4C22593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un elemento dentro de una categoría.</w:t>
            </w:r>
          </w:p>
        </w:tc>
        <w:tc>
          <w:tcPr>
            <w:tcW w:w="4444" w:type="dxa"/>
          </w:tcPr>
          <w:p w14:paraId="2725EC47" w14:textId="5CC68BCB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control de mis objetos coleccionados.</w:t>
            </w:r>
          </w:p>
        </w:tc>
        <w:tc>
          <w:tcPr>
            <w:tcW w:w="5448" w:type="dxa"/>
          </w:tcPr>
          <w:p w14:paraId="74E623E6" w14:textId="47EDD6A5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ingresar nombre, año, estado o descripción del objeto.</w:t>
            </w:r>
          </w:p>
        </w:tc>
      </w:tr>
      <w:tr w:rsidR="00513CBD" w14:paraId="37DA0212" w14:textId="77777777" w:rsidTr="001B5EF3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553E72C7" w14:textId="2429071E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57C610F6" w14:textId="5A19A05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648590F2" w14:textId="72B37CB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73167D1C" w14:textId="0EC9E71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40CA9C46" w14:textId="4E82E64D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22A05830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4E3D9208" w14:textId="77777777" w:rsidR="00513CBD" w:rsidRDefault="00513CBD" w:rsidP="00513CBD">
            <w:pPr>
              <w:pStyle w:val="Contenido"/>
              <w:rPr>
                <w:i w:val="0"/>
                <w:iCs w:val="0"/>
              </w:rPr>
            </w:pPr>
            <w:r>
              <w:t>3</w:t>
            </w:r>
          </w:p>
          <w:p w14:paraId="418E41CF" w14:textId="475C59C4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2B181540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791730B3" w14:textId="72B5E698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09B44721" w14:textId="55F3F1A5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mis colecciones.</w:t>
            </w:r>
          </w:p>
        </w:tc>
        <w:tc>
          <w:tcPr>
            <w:tcW w:w="4444" w:type="dxa"/>
          </w:tcPr>
          <w:p w14:paraId="64197974" w14:textId="0A8A260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Conocer los elementos que tengo registrados.</w:t>
            </w:r>
          </w:p>
        </w:tc>
        <w:tc>
          <w:tcPr>
            <w:tcW w:w="5448" w:type="dxa"/>
          </w:tcPr>
          <w:p w14:paraId="40554762" w14:textId="70E1A146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mostrar la lista de categorías y los elementos.</w:t>
            </w:r>
          </w:p>
        </w:tc>
      </w:tr>
      <w:tr w:rsidR="00513CBD" w14:paraId="7B492C3B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2048F52F" w14:textId="564463E3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29F2DB0D" w14:textId="336F7766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64CA466E" w14:textId="7FB73B6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3EFCD974" w14:textId="3CA421F3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052F1BC6" w14:textId="3C0C3D9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6774434C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091F071D" w14:textId="0B870B87" w:rsidR="00513CBD" w:rsidRDefault="00513CBD" w:rsidP="00513CBD">
            <w:pPr>
              <w:pStyle w:val="Contenido"/>
            </w:pPr>
            <w:r>
              <w:t>4</w:t>
            </w:r>
          </w:p>
        </w:tc>
        <w:tc>
          <w:tcPr>
            <w:tcW w:w="2027" w:type="dxa"/>
          </w:tcPr>
          <w:p w14:paraId="06609CEF" w14:textId="56D1FD41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4371358C" w14:textId="5EE3B678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la colección de un elemento y categorías.</w:t>
            </w:r>
          </w:p>
        </w:tc>
        <w:tc>
          <w:tcPr>
            <w:tcW w:w="4444" w:type="dxa"/>
          </w:tcPr>
          <w:p w14:paraId="69200297" w14:textId="4201185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actualizados los datos de la colección</w:t>
            </w:r>
          </w:p>
        </w:tc>
        <w:tc>
          <w:tcPr>
            <w:tcW w:w="5448" w:type="dxa"/>
          </w:tcPr>
          <w:p w14:paraId="0C1046AE" w14:textId="3F0F91C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modificar los datos previamente organizados.</w:t>
            </w:r>
          </w:p>
        </w:tc>
      </w:tr>
      <w:tr w:rsidR="00513CBD" w14:paraId="7250C00F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19243EA4" w14:textId="6EE0E350" w:rsidR="00513CBD" w:rsidRDefault="00513CBD" w:rsidP="00513CBD">
            <w:pPr>
              <w:pStyle w:val="Contenido"/>
            </w:pPr>
          </w:p>
        </w:tc>
        <w:tc>
          <w:tcPr>
            <w:tcW w:w="2027" w:type="dxa"/>
          </w:tcPr>
          <w:p w14:paraId="1E83E6D5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453B3745" w14:textId="4FEDBFB8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0BC42D42" w14:textId="353867AA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0008F2A1" w14:textId="38D096DD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4790A786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2B4CB0F9" w14:textId="4C9B3781" w:rsidR="00513CBD" w:rsidRDefault="00513CBD" w:rsidP="00513CBD">
            <w:pPr>
              <w:pStyle w:val="Contenido"/>
            </w:pPr>
            <w:r>
              <w:t>5</w:t>
            </w:r>
          </w:p>
        </w:tc>
        <w:tc>
          <w:tcPr>
            <w:tcW w:w="2027" w:type="dxa"/>
          </w:tcPr>
          <w:p w14:paraId="79AD28CD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382E1221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5A7A5560" w14:textId="0303319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un elemento o categoría.</w:t>
            </w:r>
          </w:p>
        </w:tc>
        <w:tc>
          <w:tcPr>
            <w:tcW w:w="4444" w:type="dxa"/>
          </w:tcPr>
          <w:p w14:paraId="222A3877" w14:textId="2C9338AA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organizada mi colección.</w:t>
            </w:r>
          </w:p>
        </w:tc>
        <w:tc>
          <w:tcPr>
            <w:tcW w:w="5448" w:type="dxa"/>
          </w:tcPr>
          <w:p w14:paraId="48C4F8FC" w14:textId="26F1A96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eliminar registros existentes.</w:t>
            </w:r>
          </w:p>
        </w:tc>
      </w:tr>
      <w:tr w:rsidR="00B56997" w14:paraId="4B1A98A3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049903A" w14:textId="77777777" w:rsidR="00B56997" w:rsidRDefault="00B56997" w:rsidP="00513CBD">
            <w:pPr>
              <w:pStyle w:val="Contenido"/>
            </w:pPr>
          </w:p>
        </w:tc>
        <w:tc>
          <w:tcPr>
            <w:tcW w:w="2027" w:type="dxa"/>
          </w:tcPr>
          <w:p w14:paraId="112ECE40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4BAB242C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7F978B4A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73C797E1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6997" w14:paraId="6647E497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3CD9EA51" w14:textId="3BE8CC55" w:rsidR="00B56997" w:rsidRDefault="00FF49E5" w:rsidP="00513CBD">
            <w:pPr>
              <w:pStyle w:val="Contenido"/>
            </w:pPr>
            <w:r>
              <w:t>6</w:t>
            </w:r>
          </w:p>
        </w:tc>
        <w:tc>
          <w:tcPr>
            <w:tcW w:w="2027" w:type="dxa"/>
          </w:tcPr>
          <w:p w14:paraId="0EFF00C4" w14:textId="4285FC06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67CD22C9" w14:textId="39A175F7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Buscar elementos dentro de las colecciones</w:t>
            </w:r>
          </w:p>
        </w:tc>
        <w:tc>
          <w:tcPr>
            <w:tcW w:w="4444" w:type="dxa"/>
          </w:tcPr>
          <w:p w14:paraId="43BC7314" w14:textId="73AD285B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Encontrar rápidamente un objeto específico</w:t>
            </w:r>
          </w:p>
        </w:tc>
        <w:tc>
          <w:tcPr>
            <w:tcW w:w="5448" w:type="dxa"/>
          </w:tcPr>
          <w:p w14:paraId="2F979BFC" w14:textId="21A37B03" w:rsidR="00B56997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El sistema debe permitir ingresar el nombre del objeto y mostrar resultados</w:t>
            </w:r>
          </w:p>
        </w:tc>
      </w:tr>
      <w:tr w:rsidR="00B56997" w14:paraId="4CD7E355" w14:textId="77777777" w:rsidTr="001B5EF3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4F36CE0D" w14:textId="77777777" w:rsidR="00B56997" w:rsidRDefault="00B56997" w:rsidP="00513CBD">
            <w:pPr>
              <w:pStyle w:val="Contenido"/>
            </w:pPr>
          </w:p>
        </w:tc>
        <w:tc>
          <w:tcPr>
            <w:tcW w:w="2027" w:type="dxa"/>
          </w:tcPr>
          <w:p w14:paraId="048BB5E6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4" w:type="dxa"/>
          </w:tcPr>
          <w:p w14:paraId="7ECDDE9D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4" w:type="dxa"/>
          </w:tcPr>
          <w:p w14:paraId="3AE237BA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48" w:type="dxa"/>
          </w:tcPr>
          <w:p w14:paraId="1380BCCE" w14:textId="77777777" w:rsidR="00B56997" w:rsidRDefault="00B56997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49E5" w14:paraId="547231AE" w14:textId="77777777" w:rsidTr="001B5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" w:type="dxa"/>
          </w:tcPr>
          <w:p w14:paraId="135C0D22" w14:textId="17B2DF3C" w:rsidR="00FF49E5" w:rsidRDefault="00FF49E5" w:rsidP="00513CBD">
            <w:pPr>
              <w:pStyle w:val="Contenido"/>
            </w:pPr>
            <w:r>
              <w:t>7</w:t>
            </w:r>
          </w:p>
        </w:tc>
        <w:tc>
          <w:tcPr>
            <w:tcW w:w="2027" w:type="dxa"/>
          </w:tcPr>
          <w:p w14:paraId="4D70971C" w14:textId="4FE99461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334" w:type="dxa"/>
          </w:tcPr>
          <w:p w14:paraId="7361EB21" w14:textId="495C2FA5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Ver la cantidad de elementos por categoría</w:t>
            </w:r>
          </w:p>
        </w:tc>
        <w:tc>
          <w:tcPr>
            <w:tcW w:w="4444" w:type="dxa"/>
          </w:tcPr>
          <w:p w14:paraId="0E8648A7" w14:textId="54764FF3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Tener control de mis colecciones</w:t>
            </w:r>
          </w:p>
        </w:tc>
        <w:tc>
          <w:tcPr>
            <w:tcW w:w="5448" w:type="dxa"/>
          </w:tcPr>
          <w:p w14:paraId="509DE54A" w14:textId="499CF126" w:rsidR="00FF49E5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El sistema debe mostrar el número total de elementos registrados en cada categoría</w:t>
            </w:r>
          </w:p>
        </w:tc>
      </w:tr>
    </w:tbl>
    <w:p w14:paraId="7170E4E2" w14:textId="77777777" w:rsidR="00513CBD" w:rsidRPr="00513CBD" w:rsidRDefault="00513CBD" w:rsidP="00513CBD">
      <w:pPr>
        <w:pStyle w:val="Ttulo1"/>
        <w:rPr>
          <w:sz w:val="2"/>
          <w:szCs w:val="2"/>
        </w:rPr>
      </w:pPr>
    </w:p>
    <w:p w14:paraId="1247F291" w14:textId="672E2C93" w:rsidR="00513CBD" w:rsidRDefault="00513CBD" w:rsidP="00513CBD">
      <w:pPr>
        <w:pStyle w:val="Ttulo1"/>
      </w:pPr>
      <w:proofErr w:type="spellStart"/>
      <w:r w:rsidRPr="0022359A">
        <w:t>Pr</w:t>
      </w:r>
      <w:r>
        <w:t>o</w:t>
      </w:r>
      <w:r w:rsidRPr="0022359A">
        <w:t>duct</w:t>
      </w:r>
      <w:proofErr w:type="spellEnd"/>
      <w:r w:rsidRPr="0022359A">
        <w:t xml:space="preserve"> Backlog</w:t>
      </w:r>
    </w:p>
    <w:p w14:paraId="61ABCFB8" w14:textId="77777777" w:rsidR="00513CBD" w:rsidRPr="00513CBD" w:rsidRDefault="00513CBD" w:rsidP="00513CBD">
      <w:pPr>
        <w:pStyle w:val="Ttulo1"/>
        <w:rPr>
          <w:sz w:val="2"/>
          <w:szCs w:val="2"/>
        </w:rPr>
      </w:pP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C571C4" w14:paraId="2FB37589" w14:textId="77777777" w:rsidTr="00E83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  <w:vAlign w:val="center"/>
          </w:tcPr>
          <w:p w14:paraId="0AAFA252" w14:textId="6115856B" w:rsidR="00C571C4" w:rsidRDefault="00C571C4" w:rsidP="00513CBD">
            <w:pPr>
              <w:pStyle w:val="Contenid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513" w:type="dxa"/>
            <w:vAlign w:val="center"/>
          </w:tcPr>
          <w:p w14:paraId="0EF2E5BB" w14:textId="1756D2A3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Como un</w:t>
            </w:r>
          </w:p>
        </w:tc>
        <w:tc>
          <w:tcPr>
            <w:tcW w:w="2835" w:type="dxa"/>
            <w:vAlign w:val="center"/>
          </w:tcPr>
          <w:p w14:paraId="1763E46B" w14:textId="13F7E138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Necesito</w:t>
            </w:r>
          </w:p>
        </w:tc>
        <w:tc>
          <w:tcPr>
            <w:tcW w:w="4394" w:type="dxa"/>
            <w:vAlign w:val="center"/>
          </w:tcPr>
          <w:p w14:paraId="6E3E9A29" w14:textId="2107CD72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Para</w:t>
            </w:r>
          </w:p>
        </w:tc>
        <w:tc>
          <w:tcPr>
            <w:tcW w:w="1559" w:type="dxa"/>
            <w:vAlign w:val="center"/>
          </w:tcPr>
          <w:p w14:paraId="72AD070F" w14:textId="085FB484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418" w:type="dxa"/>
            <w:vAlign w:val="center"/>
          </w:tcPr>
          <w:p w14:paraId="72F4C780" w14:textId="50BB3F0B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Sprint</w:t>
            </w:r>
          </w:p>
        </w:tc>
        <w:tc>
          <w:tcPr>
            <w:tcW w:w="2108" w:type="dxa"/>
            <w:vAlign w:val="center"/>
          </w:tcPr>
          <w:p w14:paraId="33967FD9" w14:textId="3A002453" w:rsidR="00C571C4" w:rsidRDefault="00C571C4" w:rsidP="00C571C4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Estado</w:t>
            </w:r>
          </w:p>
        </w:tc>
      </w:tr>
      <w:tr w:rsidR="00C571C4" w14:paraId="615B0659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2B0CA1C" w14:textId="35C3211E" w:rsidR="00C571C4" w:rsidRDefault="00C571C4" w:rsidP="00C571C4">
            <w:pPr>
              <w:pStyle w:val="Contenido"/>
            </w:pPr>
            <w:r>
              <w:t>1</w:t>
            </w:r>
          </w:p>
        </w:tc>
        <w:tc>
          <w:tcPr>
            <w:tcW w:w="2513" w:type="dxa"/>
            <w:vAlign w:val="center"/>
          </w:tcPr>
          <w:p w14:paraId="234656A3" w14:textId="671550F8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5C76631C" w14:textId="485F5E0B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categorías de colección</w:t>
            </w:r>
          </w:p>
        </w:tc>
        <w:tc>
          <w:tcPr>
            <w:tcW w:w="4394" w:type="dxa"/>
            <w:vAlign w:val="center"/>
          </w:tcPr>
          <w:p w14:paraId="44C51658" w14:textId="72F69B65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mis colecciones nostálgicas</w:t>
            </w:r>
          </w:p>
        </w:tc>
        <w:tc>
          <w:tcPr>
            <w:tcW w:w="1559" w:type="dxa"/>
            <w:vAlign w:val="center"/>
          </w:tcPr>
          <w:p w14:paraId="57F6FA65" w14:textId="194BBDE8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38F0D905" w14:textId="5584D0EF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  <w:vAlign w:val="center"/>
          </w:tcPr>
          <w:p w14:paraId="0AC276FA" w14:textId="1A7C7FB0" w:rsidR="00C571C4" w:rsidRDefault="00C571C4" w:rsidP="00C571C4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C571C4" w14:paraId="669B3007" w14:textId="77777777" w:rsidTr="00E83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7C0F60A4" w14:textId="42493564" w:rsidR="00C571C4" w:rsidRDefault="00C571C4" w:rsidP="00C571C4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74FB6B63" w14:textId="289DA17E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6C539FE3" w14:textId="27815B70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5F29A918" w14:textId="727C5979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5C48F1A2" w14:textId="793B496A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756AAD9D" w14:textId="25925107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1893511B" w14:textId="4EE0EA88" w:rsidR="00C571C4" w:rsidRDefault="00C571C4" w:rsidP="00C571C4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6EC6C6F6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6A8E77B9" w14:textId="08B0D85A" w:rsidR="00513CBD" w:rsidRDefault="00513CBD" w:rsidP="00513CBD">
            <w:pPr>
              <w:pStyle w:val="Contenido"/>
            </w:pPr>
            <w:r>
              <w:t>2</w:t>
            </w:r>
          </w:p>
        </w:tc>
        <w:tc>
          <w:tcPr>
            <w:tcW w:w="2513" w:type="dxa"/>
            <w:vAlign w:val="center"/>
          </w:tcPr>
          <w:p w14:paraId="7693E5B8" w14:textId="0368982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22E0CB2B" w14:textId="5EA14D55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las categorías registradas</w:t>
            </w:r>
          </w:p>
        </w:tc>
        <w:tc>
          <w:tcPr>
            <w:tcW w:w="4394" w:type="dxa"/>
            <w:vAlign w:val="center"/>
          </w:tcPr>
          <w:p w14:paraId="24DEE5E6" w14:textId="6D208ED1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Conocer las colecciones guardadas</w:t>
            </w:r>
          </w:p>
        </w:tc>
        <w:tc>
          <w:tcPr>
            <w:tcW w:w="1559" w:type="dxa"/>
            <w:vAlign w:val="center"/>
          </w:tcPr>
          <w:p w14:paraId="162661A7" w14:textId="1513D912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597D06E1" w14:textId="357B45C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  <w:vAlign w:val="center"/>
          </w:tcPr>
          <w:p w14:paraId="2C7DBCF5" w14:textId="5531C780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24297010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F67F5C6" w14:textId="0ED1DD1C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724C6B1E" w14:textId="76F7785F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78B654F5" w14:textId="7BDA0B7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05E62CF9" w14:textId="1D0C4C5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6A580A92" w14:textId="43E0AAFC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4E9A7322" w14:textId="5407A20D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163FAF01" w14:textId="13D45683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:rsidRPr="0022359A" w14:paraId="174738F3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64BCE037" w14:textId="3FAEBA66" w:rsidR="00513CBD" w:rsidRDefault="00513CBD" w:rsidP="00513CBD">
            <w:pPr>
              <w:pStyle w:val="Contenido"/>
            </w:pPr>
            <w:r>
              <w:t>3</w:t>
            </w:r>
          </w:p>
        </w:tc>
        <w:tc>
          <w:tcPr>
            <w:tcW w:w="2513" w:type="dxa"/>
            <w:vAlign w:val="center"/>
          </w:tcPr>
          <w:p w14:paraId="3CF285FB" w14:textId="2D31A768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3F0ACC85" w14:textId="64F01E2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elementos a una categoría</w:t>
            </w:r>
          </w:p>
        </w:tc>
        <w:tc>
          <w:tcPr>
            <w:tcW w:w="4394" w:type="dxa"/>
            <w:vAlign w:val="center"/>
          </w:tcPr>
          <w:p w14:paraId="1C54D818" w14:textId="6AC1315A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objetos de mi colección</w:t>
            </w:r>
          </w:p>
        </w:tc>
        <w:tc>
          <w:tcPr>
            <w:tcW w:w="1559" w:type="dxa"/>
            <w:vAlign w:val="center"/>
          </w:tcPr>
          <w:p w14:paraId="7DF2D905" w14:textId="108F479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687C9FE2" w14:textId="63B9B23C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  <w:vAlign w:val="center"/>
          </w:tcPr>
          <w:p w14:paraId="100E7FBD" w14:textId="65F78DD9" w:rsidR="00513CBD" w:rsidRPr="0022359A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3B3D92DA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22607A1A" w14:textId="4E335DAE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6A38F748" w14:textId="0A71E38D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26737C12" w14:textId="7C560104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376B7C22" w14:textId="0D57CCBC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3185E3AB" w14:textId="6EF6CE5E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787BDD40" w14:textId="4C40D9F8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42E3E10D" w14:textId="65A37EB5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086BEAB4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44379AF3" w14:textId="42835486" w:rsidR="00513CBD" w:rsidRDefault="00513CBD" w:rsidP="00513CBD">
            <w:pPr>
              <w:pStyle w:val="Contenido"/>
            </w:pPr>
            <w:r>
              <w:t>4</w:t>
            </w:r>
          </w:p>
        </w:tc>
        <w:tc>
          <w:tcPr>
            <w:tcW w:w="2513" w:type="dxa"/>
            <w:vAlign w:val="center"/>
          </w:tcPr>
          <w:p w14:paraId="24402961" w14:textId="434E736B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4C80448E" w14:textId="33AEA870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elementos de una categoría</w:t>
            </w:r>
          </w:p>
        </w:tc>
        <w:tc>
          <w:tcPr>
            <w:tcW w:w="4394" w:type="dxa"/>
            <w:vAlign w:val="center"/>
          </w:tcPr>
          <w:p w14:paraId="6FD2DF03" w14:textId="4E809EFD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los objetos registrados</w:t>
            </w:r>
          </w:p>
        </w:tc>
        <w:tc>
          <w:tcPr>
            <w:tcW w:w="1559" w:type="dxa"/>
            <w:vAlign w:val="center"/>
          </w:tcPr>
          <w:p w14:paraId="07C277B8" w14:textId="376022A2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  <w:vAlign w:val="center"/>
          </w:tcPr>
          <w:p w14:paraId="4A778A9C" w14:textId="7E1D68B4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  <w:vAlign w:val="center"/>
          </w:tcPr>
          <w:p w14:paraId="670D686C" w14:textId="4946C903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6B16B12C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6DB5C9F" w14:textId="6ADD4C72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787CEBAB" w14:textId="152C9859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6B69E9E4" w14:textId="0456E8C6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593EC9E3" w14:textId="58DF29E4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58D3DF42" w14:textId="1EB31FFF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5328BFFE" w14:textId="66C7EBEF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5D5A4505" w14:textId="0F6D14E9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59B46FB5" w14:textId="77777777" w:rsidTr="002D5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55F0E8C7" w14:textId="77777777" w:rsidR="00513CBD" w:rsidRDefault="00513CBD" w:rsidP="002D5E15">
            <w:pPr>
              <w:pStyle w:val="Contenido"/>
            </w:pPr>
            <w:r>
              <w:t>5</w:t>
            </w:r>
          </w:p>
        </w:tc>
        <w:tc>
          <w:tcPr>
            <w:tcW w:w="2513" w:type="dxa"/>
            <w:vAlign w:val="center"/>
          </w:tcPr>
          <w:p w14:paraId="161EEC91" w14:textId="77777777" w:rsidR="00513CBD" w:rsidRPr="00412576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3B663B16" w14:textId="287FA2B4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un elemento y categoría.</w:t>
            </w:r>
          </w:p>
        </w:tc>
        <w:tc>
          <w:tcPr>
            <w:tcW w:w="4394" w:type="dxa"/>
            <w:vAlign w:val="center"/>
          </w:tcPr>
          <w:p w14:paraId="5BF58E9C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actualizados los datos</w:t>
            </w:r>
          </w:p>
        </w:tc>
        <w:tc>
          <w:tcPr>
            <w:tcW w:w="1559" w:type="dxa"/>
            <w:vAlign w:val="center"/>
          </w:tcPr>
          <w:p w14:paraId="766CEBC8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  <w:vAlign w:val="center"/>
          </w:tcPr>
          <w:p w14:paraId="4B9E5430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  <w:vAlign w:val="center"/>
          </w:tcPr>
          <w:p w14:paraId="14108B15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6A175820" w14:textId="77777777" w:rsidTr="002D5E15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7A2E4CBD" w14:textId="16D78754" w:rsidR="00513CBD" w:rsidRDefault="00513CBD" w:rsidP="002D5E15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5D42F4A1" w14:textId="213F5CCA" w:rsidR="00513CBD" w:rsidRPr="00412576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6CAFBBFF" w14:textId="77F8DCE6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2CCC1AFA" w14:textId="4032CD40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2D33ADAE" w14:textId="73989902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329AC347" w14:textId="74C2E358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7642572D" w14:textId="059308BD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7B6DBD55" w14:textId="77777777" w:rsidTr="002D5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0AC2864A" w14:textId="77777777" w:rsidR="00513CBD" w:rsidRDefault="00513CBD" w:rsidP="002D5E15">
            <w:pPr>
              <w:pStyle w:val="Contenido"/>
            </w:pPr>
            <w:r>
              <w:lastRenderedPageBreak/>
              <w:t>6</w:t>
            </w:r>
          </w:p>
        </w:tc>
        <w:tc>
          <w:tcPr>
            <w:tcW w:w="2513" w:type="dxa"/>
            <w:vAlign w:val="center"/>
          </w:tcPr>
          <w:p w14:paraId="63A67296" w14:textId="77777777" w:rsidR="00513CBD" w:rsidRPr="00412576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0386DD0E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elementos de la colección</w:t>
            </w:r>
          </w:p>
        </w:tc>
        <w:tc>
          <w:tcPr>
            <w:tcW w:w="4394" w:type="dxa"/>
            <w:vAlign w:val="center"/>
          </w:tcPr>
          <w:p w14:paraId="67DB1F86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organizada la colección</w:t>
            </w:r>
          </w:p>
        </w:tc>
        <w:tc>
          <w:tcPr>
            <w:tcW w:w="1559" w:type="dxa"/>
            <w:vAlign w:val="center"/>
          </w:tcPr>
          <w:p w14:paraId="5C5555C8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  <w:vAlign w:val="center"/>
          </w:tcPr>
          <w:p w14:paraId="50C8CE65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  <w:vAlign w:val="center"/>
          </w:tcPr>
          <w:p w14:paraId="42A2D261" w14:textId="77777777" w:rsidR="00513CBD" w:rsidRDefault="00513CBD" w:rsidP="002D5E1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51D50849" w14:textId="77777777" w:rsidTr="002D5E15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3C056DE0" w14:textId="4EFCCAB5" w:rsidR="00513CBD" w:rsidRDefault="00513CBD" w:rsidP="002D5E15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3754F7ED" w14:textId="52101B86" w:rsidR="00513CBD" w:rsidRPr="00412576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51B818DC" w14:textId="13522989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1E9EA0FE" w14:textId="2F3B5C56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4692E76C" w14:textId="7E76D0F6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0CC4E817" w14:textId="6FE34FBC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79086343" w14:textId="593F63C5" w:rsidR="00513CBD" w:rsidRDefault="00513CBD" w:rsidP="002D5E1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4068FFF1" w14:textId="77777777" w:rsidTr="002D5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C9CAA5B" w14:textId="743914AA" w:rsidR="00513CBD" w:rsidRDefault="00513CBD" w:rsidP="00513CBD">
            <w:pPr>
              <w:pStyle w:val="Contenido"/>
            </w:pPr>
            <w:r>
              <w:t>7</w:t>
            </w:r>
          </w:p>
        </w:tc>
        <w:tc>
          <w:tcPr>
            <w:tcW w:w="2513" w:type="dxa"/>
            <w:vAlign w:val="center"/>
          </w:tcPr>
          <w:p w14:paraId="414019A9" w14:textId="4CDAB56B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53252F80" w14:textId="7D6EA6DB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categorías</w:t>
            </w:r>
          </w:p>
        </w:tc>
        <w:tc>
          <w:tcPr>
            <w:tcW w:w="4394" w:type="dxa"/>
            <w:vAlign w:val="center"/>
          </w:tcPr>
          <w:p w14:paraId="549C29CD" w14:textId="1904095C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mejor las colecciones</w:t>
            </w:r>
          </w:p>
        </w:tc>
        <w:tc>
          <w:tcPr>
            <w:tcW w:w="1559" w:type="dxa"/>
            <w:vAlign w:val="center"/>
          </w:tcPr>
          <w:p w14:paraId="05FC7152" w14:textId="4AE7D42E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  <w:vAlign w:val="center"/>
          </w:tcPr>
          <w:p w14:paraId="40941415" w14:textId="3AC3C6AC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  <w:vAlign w:val="center"/>
          </w:tcPr>
          <w:p w14:paraId="0BD33370" w14:textId="03A985C9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565B9097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6097D573" w14:textId="16975F78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3BE48F58" w14:textId="4AF43B65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4A5BF264" w14:textId="3AF1025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446ED4D9" w14:textId="1B08C818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6AE85F99" w14:textId="0DDAB970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6FA85775" w14:textId="66A2C7E0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28300C7B" w14:textId="46CAA182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2E4552C4" w14:textId="77777777" w:rsidTr="00E8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11C6DCC1" w14:textId="24DC0ED5" w:rsidR="00513CBD" w:rsidRDefault="00FF49E5" w:rsidP="00513CBD">
            <w:pPr>
              <w:pStyle w:val="Contenido"/>
            </w:pPr>
            <w:r>
              <w:t>8</w:t>
            </w:r>
          </w:p>
        </w:tc>
        <w:tc>
          <w:tcPr>
            <w:tcW w:w="2513" w:type="dxa"/>
            <w:vAlign w:val="center"/>
          </w:tcPr>
          <w:p w14:paraId="150FA12C" w14:textId="255FF138" w:rsidR="00513CBD" w:rsidRPr="00412576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  <w:vAlign w:val="center"/>
          </w:tcPr>
          <w:p w14:paraId="13A6CC49" w14:textId="63B570A2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elementos dentro de las colecciones</w:t>
            </w:r>
          </w:p>
        </w:tc>
        <w:tc>
          <w:tcPr>
            <w:tcW w:w="4394" w:type="dxa"/>
            <w:vAlign w:val="center"/>
          </w:tcPr>
          <w:p w14:paraId="00F7C1F3" w14:textId="718A0B36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Encontrar objetos fácilmente</w:t>
            </w:r>
          </w:p>
        </w:tc>
        <w:tc>
          <w:tcPr>
            <w:tcW w:w="1559" w:type="dxa"/>
            <w:vAlign w:val="center"/>
          </w:tcPr>
          <w:p w14:paraId="3BD827F2" w14:textId="0EC8128C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  <w:vAlign w:val="center"/>
          </w:tcPr>
          <w:p w14:paraId="6E81503F" w14:textId="2C7C2C59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  <w:vAlign w:val="center"/>
          </w:tcPr>
          <w:p w14:paraId="71F06450" w14:textId="7A9B0FD3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21704AF6" w14:textId="77777777" w:rsidTr="00E83AC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Align w:val="center"/>
          </w:tcPr>
          <w:p w14:paraId="3484ECDD" w14:textId="71A2426E" w:rsidR="00513CBD" w:rsidRDefault="00513CBD" w:rsidP="00513CBD">
            <w:pPr>
              <w:pStyle w:val="Contenido"/>
            </w:pPr>
          </w:p>
        </w:tc>
        <w:tc>
          <w:tcPr>
            <w:tcW w:w="2513" w:type="dxa"/>
            <w:vAlign w:val="center"/>
          </w:tcPr>
          <w:p w14:paraId="6A7FB4F2" w14:textId="3DB20623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404D9FE0" w14:textId="3CF5D325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  <w:vAlign w:val="center"/>
          </w:tcPr>
          <w:p w14:paraId="7CFB26CB" w14:textId="302956DB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4A0C3275" w14:textId="25E72955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50F87DF5" w14:textId="758C640C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  <w:vAlign w:val="center"/>
          </w:tcPr>
          <w:p w14:paraId="6804F678" w14:textId="3CDC96A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1DEFE4A9" w14:textId="77777777" w:rsidTr="00412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BF89263" w14:textId="32BE219B" w:rsidR="00513CBD" w:rsidRDefault="00FF49E5" w:rsidP="00513CBD">
            <w:pPr>
              <w:pStyle w:val="Contenido"/>
            </w:pPr>
            <w:r>
              <w:t>9</w:t>
            </w:r>
          </w:p>
        </w:tc>
        <w:tc>
          <w:tcPr>
            <w:tcW w:w="2513" w:type="dxa"/>
          </w:tcPr>
          <w:p w14:paraId="3A14C3B2" w14:textId="7D8922DB" w:rsidR="00513CBD" w:rsidRPr="00412576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35" w:type="dxa"/>
          </w:tcPr>
          <w:p w14:paraId="49A45483" w14:textId="5B252B94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Ver cantidad de elementos por categoría</w:t>
            </w:r>
          </w:p>
        </w:tc>
        <w:tc>
          <w:tcPr>
            <w:tcW w:w="4394" w:type="dxa"/>
          </w:tcPr>
          <w:p w14:paraId="404AFF0E" w14:textId="3E293C61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9E5">
              <w:t>Tener control de mis colecciones</w:t>
            </w:r>
          </w:p>
        </w:tc>
        <w:tc>
          <w:tcPr>
            <w:tcW w:w="1559" w:type="dxa"/>
          </w:tcPr>
          <w:p w14:paraId="18279148" w14:textId="7E165ED4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40FD3ECA" w14:textId="5CCD2309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4E5E97BC" w14:textId="29BB178D" w:rsidR="00513CBD" w:rsidRDefault="00FF49E5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513CBD" w14:paraId="23161403" w14:textId="77777777" w:rsidTr="00412576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723E750" w14:textId="77777777" w:rsidR="00513CBD" w:rsidRDefault="00513CBD" w:rsidP="00513CBD">
            <w:pPr>
              <w:pStyle w:val="Contenido"/>
            </w:pPr>
          </w:p>
        </w:tc>
        <w:tc>
          <w:tcPr>
            <w:tcW w:w="2513" w:type="dxa"/>
          </w:tcPr>
          <w:p w14:paraId="576D9937" w14:textId="77777777" w:rsidR="00513CBD" w:rsidRPr="00412576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29BB2D1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4A27BB9D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1555F02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32ABBEC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97831AA" w14:textId="77777777" w:rsidR="00513CBD" w:rsidRDefault="00513CBD" w:rsidP="00513CB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3CBD" w14:paraId="09B08E9E" w14:textId="77777777" w:rsidTr="00412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10A74FC" w14:textId="77777777" w:rsidR="00513CBD" w:rsidRDefault="00513CBD" w:rsidP="00513CBD">
            <w:pPr>
              <w:pStyle w:val="Contenido"/>
            </w:pPr>
          </w:p>
        </w:tc>
        <w:tc>
          <w:tcPr>
            <w:tcW w:w="2513" w:type="dxa"/>
          </w:tcPr>
          <w:p w14:paraId="29369C5F" w14:textId="77777777" w:rsidR="00513CBD" w:rsidRPr="00412576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F19C486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A95249F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6AA965F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9576D3D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1A0695E1" w14:textId="77777777" w:rsidR="00513CBD" w:rsidRDefault="00513CBD" w:rsidP="00513CB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F757CE">
          <w:headerReference w:type="default" r:id="rId13"/>
          <w:footerReference w:type="default" r:id="rId14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3ADAA044" w14:textId="77777777" w:rsidR="009254C8" w:rsidRDefault="009254C8" w:rsidP="006823F2">
      <w:pPr>
        <w:pStyle w:val="Contenido"/>
        <w:sectPr w:rsidR="009254C8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319FF4ED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FBCE4" w14:textId="77777777" w:rsidR="00743317" w:rsidRDefault="00743317">
      <w:r>
        <w:separator/>
      </w:r>
    </w:p>
    <w:p w14:paraId="10FE60C8" w14:textId="77777777" w:rsidR="00743317" w:rsidRDefault="00743317"/>
  </w:endnote>
  <w:endnote w:type="continuationSeparator" w:id="0">
    <w:p w14:paraId="12CDD05F" w14:textId="77777777" w:rsidR="00743317" w:rsidRDefault="00743317">
      <w:r>
        <w:continuationSeparator/>
      </w:r>
    </w:p>
    <w:p w14:paraId="7CBF9650" w14:textId="77777777" w:rsidR="00743317" w:rsidRDefault="007433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1510288460"/>
      <w:docPartObj>
        <w:docPartGallery w:val="Page Numbers (Bottom of Page)"/>
        <w:docPartUnique/>
      </w:docPartObj>
    </w:sdtPr>
    <w:sdtEndPr/>
    <w:sdtContent>
      <w:p w14:paraId="680D927E" w14:textId="77777777" w:rsidR="001355E2" w:rsidRDefault="001355E2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6BB9E8FA" w14:textId="77777777" w:rsidR="001355E2" w:rsidRDefault="001355E2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233D5" w14:textId="77777777" w:rsidR="00743317" w:rsidRDefault="00743317">
      <w:r>
        <w:separator/>
      </w:r>
    </w:p>
    <w:p w14:paraId="17CB574F" w14:textId="77777777" w:rsidR="00743317" w:rsidRDefault="00743317"/>
  </w:footnote>
  <w:footnote w:type="continuationSeparator" w:id="0">
    <w:p w14:paraId="5235F4A9" w14:textId="77777777" w:rsidR="00743317" w:rsidRDefault="00743317">
      <w:r>
        <w:continuationSeparator/>
      </w:r>
    </w:p>
    <w:p w14:paraId="7AF7D6C6" w14:textId="77777777" w:rsidR="00743317" w:rsidRDefault="007433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1355E2" w14:paraId="0E47B076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7CBA331C" w14:textId="77777777" w:rsidR="001355E2" w:rsidRDefault="001355E2">
          <w:pPr>
            <w:pStyle w:val="Encabezado"/>
            <w:rPr>
              <w:noProof/>
            </w:rPr>
          </w:pPr>
        </w:p>
      </w:tc>
    </w:tr>
  </w:tbl>
  <w:p w14:paraId="6F4958EF" w14:textId="77777777" w:rsidR="001355E2" w:rsidRDefault="001355E2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E76A6"/>
    <w:multiLevelType w:val="hybridMultilevel"/>
    <w:tmpl w:val="056EBE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278CF"/>
    <w:multiLevelType w:val="hybridMultilevel"/>
    <w:tmpl w:val="52FCF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87AD3"/>
    <w:multiLevelType w:val="hybridMultilevel"/>
    <w:tmpl w:val="681C68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090D6C"/>
    <w:multiLevelType w:val="hybridMultilevel"/>
    <w:tmpl w:val="333E27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50324"/>
    <w:rsid w:val="000747A0"/>
    <w:rsid w:val="000A0150"/>
    <w:rsid w:val="000C2408"/>
    <w:rsid w:val="000E63C9"/>
    <w:rsid w:val="00130E9D"/>
    <w:rsid w:val="001355E2"/>
    <w:rsid w:val="0013771F"/>
    <w:rsid w:val="00150A6D"/>
    <w:rsid w:val="00185B35"/>
    <w:rsid w:val="001C714F"/>
    <w:rsid w:val="001F2BC8"/>
    <w:rsid w:val="001F5F6B"/>
    <w:rsid w:val="0022359A"/>
    <w:rsid w:val="00243EBC"/>
    <w:rsid w:val="00246A35"/>
    <w:rsid w:val="00284348"/>
    <w:rsid w:val="002C71D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12576"/>
    <w:rsid w:val="0044085A"/>
    <w:rsid w:val="004679BF"/>
    <w:rsid w:val="004B21A5"/>
    <w:rsid w:val="004E5FEE"/>
    <w:rsid w:val="005037F0"/>
    <w:rsid w:val="00513CBD"/>
    <w:rsid w:val="00516A86"/>
    <w:rsid w:val="005275F6"/>
    <w:rsid w:val="00572102"/>
    <w:rsid w:val="005F1BB0"/>
    <w:rsid w:val="00635B71"/>
    <w:rsid w:val="00656C4D"/>
    <w:rsid w:val="006823F2"/>
    <w:rsid w:val="006E5716"/>
    <w:rsid w:val="006F0BE9"/>
    <w:rsid w:val="007302B3"/>
    <w:rsid w:val="00730733"/>
    <w:rsid w:val="007309A6"/>
    <w:rsid w:val="00730E3A"/>
    <w:rsid w:val="00736AAF"/>
    <w:rsid w:val="00743317"/>
    <w:rsid w:val="00765B2A"/>
    <w:rsid w:val="00783A34"/>
    <w:rsid w:val="007A59C4"/>
    <w:rsid w:val="007C6B52"/>
    <w:rsid w:val="007D16C5"/>
    <w:rsid w:val="00836EC4"/>
    <w:rsid w:val="00862FE4"/>
    <w:rsid w:val="0086389A"/>
    <w:rsid w:val="0087605E"/>
    <w:rsid w:val="008941AE"/>
    <w:rsid w:val="008B1FEE"/>
    <w:rsid w:val="00903C32"/>
    <w:rsid w:val="00916B16"/>
    <w:rsid w:val="009173B9"/>
    <w:rsid w:val="00921E0E"/>
    <w:rsid w:val="009254C8"/>
    <w:rsid w:val="0093335D"/>
    <w:rsid w:val="0093613E"/>
    <w:rsid w:val="00943026"/>
    <w:rsid w:val="00960166"/>
    <w:rsid w:val="00963425"/>
    <w:rsid w:val="00966B81"/>
    <w:rsid w:val="00977F79"/>
    <w:rsid w:val="009C7720"/>
    <w:rsid w:val="009E5B03"/>
    <w:rsid w:val="00A23AFA"/>
    <w:rsid w:val="00A31B3E"/>
    <w:rsid w:val="00A532F3"/>
    <w:rsid w:val="00A8489E"/>
    <w:rsid w:val="00A85466"/>
    <w:rsid w:val="00AA3ADF"/>
    <w:rsid w:val="00AB02A7"/>
    <w:rsid w:val="00AC29F3"/>
    <w:rsid w:val="00AD1BC9"/>
    <w:rsid w:val="00B231E5"/>
    <w:rsid w:val="00B56997"/>
    <w:rsid w:val="00C02B87"/>
    <w:rsid w:val="00C4086D"/>
    <w:rsid w:val="00C571C4"/>
    <w:rsid w:val="00CA1896"/>
    <w:rsid w:val="00CB5B28"/>
    <w:rsid w:val="00CD528B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662AC"/>
    <w:rsid w:val="00E81B40"/>
    <w:rsid w:val="00EF4506"/>
    <w:rsid w:val="00EF555B"/>
    <w:rsid w:val="00F027BB"/>
    <w:rsid w:val="00F11DCF"/>
    <w:rsid w:val="00F162EA"/>
    <w:rsid w:val="00F52D27"/>
    <w:rsid w:val="00F757CE"/>
    <w:rsid w:val="00F83527"/>
    <w:rsid w:val="00FD583F"/>
    <w:rsid w:val="00FD7488"/>
    <w:rsid w:val="00FF16B4"/>
    <w:rsid w:val="00FF49E5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327B20" w:rsidRDefault="00670E68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327B20" w:rsidRDefault="00670E68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2E25B6"/>
    <w:rsid w:val="00327B20"/>
    <w:rsid w:val="00670E68"/>
    <w:rsid w:val="00671244"/>
    <w:rsid w:val="009B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  <w:style w:type="paragraph" w:customStyle="1" w:styleId="BD9461F4A18B4E2F958D8FD57C3BFE0A">
    <w:name w:val="BD9461F4A18B4E2F958D8FD57C3BF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Isaura Banguera &amp; Nathalia Mejia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494</TotalTime>
  <Pages>1</Pages>
  <Words>736</Words>
  <Characters>4048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Nathalia Mejia Buitrago</cp:lastModifiedBy>
  <cp:revision>10</cp:revision>
  <cp:lastPrinted>2006-08-01T17:47:00Z</cp:lastPrinted>
  <dcterms:created xsi:type="dcterms:W3CDTF">2023-06-23T12:57:00Z</dcterms:created>
  <dcterms:modified xsi:type="dcterms:W3CDTF">2026-03-26T00:41:00Z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